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r>
              <w:rPr>
                <w:noProof/>
              </w:rPr>
              <mc:AlternateContent>
                <mc:Choice Requires="wps">
                  <w:drawing>
                    <wp:inline distT="0" distB="0" distL="0" distR="0" wp14:anchorId="63067908" wp14:editId="0A5E0C8A">
                      <wp:extent cx="75117" cy="93243"/>
                      <wp:effectExtent l="10160" t="8890" r="11430" b="11430"/>
                      <wp:docPr id="3" name="Oval 3" descr="woman's headshot"/>
                      <wp:cNvGraphicFramePr/>
                      <a:graphic xmlns:a="http://schemas.openxmlformats.org/drawingml/2006/main">
                        <a:graphicData uri="http://schemas.microsoft.com/office/word/2010/wordprocessingShape">
                          <wps:wsp>
                            <wps:cNvSpPr/>
                            <wps:spPr>
                              <a:xfrm rot="16667325" flipV="1">
                                <a:off x="0" y="0"/>
                                <a:ext cx="75117" cy="93243"/>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AC0B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3067908" id="Oval 3" o:spid="_x0000_s1026" alt="woman's headshot" style="width:5.9pt;height:7.35pt;rotation:5387796fd;flip:y;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" stroked="f" strokeweight="1pt">
                      <v:fill r:id="rId11" o:title="woman's headshot" recolor="t" rotate="t" type="frame"/>
                      <v:stroke joinstyle="miter"/>
                      <v:textbox>
                        <w:txbxContent>
                          <w:p w:rsidR="00DC3F0A" w:rsidRDefault="00DC3F0A" w:rsidP="00AC0B10"/>
                        </w:txbxContent>
                      </v:textbox>
                      <w10:anchorlock/>
                    </v:oval>
                  </w:pict>
                </mc:Fallback>
              </mc:AlternateContent>
            </w:r>
            <w:r w:rsidR="00AC0B10">
              <w:rPr>
                <w:rFonts w:ascii="Times New Roman" w:hAnsi="Times New Roman"/>
                <w:noProof/>
              </w:rPr>
              <w:drawing>
                <wp:inline distT="0" distB="0" distL="0" distR="0">
                  <wp:extent cx="1571601" cy="1509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20231031_021939.JPG"/>
                          <pic:cNvPicPr/>
                        </pic:nvPicPr>
                        <pic:blipFill>
                          <a:blip r:embed="rId12">
                            <a:extLst>
                              <a:ext uri="{28A0092B-C50C-407E-A947-70E740481C1C}">
                                <a14:useLocalDpi xmlns:a14="http://schemas.microsoft.com/office/drawing/2010/main" val="0"/>
                              </a:ext>
                            </a:extLst>
                          </a:blip>
                          <a:stretch>
                            <a:fillRect/>
                          </a:stretch>
                        </pic:blipFill>
                        <pic:spPr>
                          <a:xfrm>
                            <a:off x="0" y="0"/>
                            <a:ext cx="1583795" cy="1521537"/>
                          </a:xfrm>
                          <a:prstGeom prst="rect">
                            <a:avLst/>
                          </a:prstGeom>
                        </pic:spPr>
                      </pic:pic>
                    </a:graphicData>
                  </a:graphic>
                </wp:inline>
              </w:drawing>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E70A83" w:rsidP="00E70A83">
            <w:pPr>
              <w:pStyle w:val="Title"/>
            </w:pPr>
            <w:r>
              <w:t>Joy Debnath</w:t>
            </w:r>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rsidR="003D1B71" w:rsidRPr="00E572D6" w:rsidRDefault="00E70A83" w:rsidP="00AC6C7E">
            <w:pPr>
              <w:pStyle w:val="Heading2"/>
              <w:rPr>
                <w:rFonts w:ascii="Calibri" w:hAnsi="Calibri" w:cs="Calibri"/>
                <w:color w:val="0072C7"/>
              </w:rPr>
            </w:pPr>
            <w:r>
              <w:rPr>
                <w:rFonts w:ascii="Calibri" w:hAnsi="Calibri" w:cs="Calibri"/>
                <w:color w:val="0072C7"/>
              </w:rPr>
              <w:t>Profile Summery</w:t>
            </w:r>
          </w:p>
          <w:p w:rsidR="00AC0B10" w:rsidRPr="00D83B6D" w:rsidRDefault="00AC0B10" w:rsidP="00AC0B10">
            <w:pPr>
              <w:pStyle w:val="NormalWeb"/>
              <w:spacing w:before="149" w:beforeAutospacing="0" w:after="0" w:afterAutospacing="0"/>
              <w:ind w:right="106"/>
              <w:rPr>
                <w:color w:val="000000" w:themeColor="text1"/>
                <w:sz w:val="22"/>
                <w:szCs w:val="22"/>
              </w:rPr>
            </w:pPr>
            <w:r w:rsidRPr="00D83B6D">
              <w:rPr>
                <w:rFonts w:ascii="Arial" w:hAnsi="Arial" w:cs="Arial"/>
                <w:color w:val="000000" w:themeColor="text1"/>
                <w:sz w:val="22"/>
                <w:szCs w:val="22"/>
              </w:rPr>
              <w:t>Strategic Marketing Assistant works confidently in rapidly changing, fast-paced and results-oriented corporate environments. Utilizes excellent written and verbal communication skills to assist marketing operations. Concentrates on increasing customer satisfaction. Dynamic marketing professional plans adequately to make maximum use of all resources. Solid background in developing techniques to generate new strategic promotional options. Successfully creates flexible campaigns to meet changing opportunities. </w:t>
            </w:r>
          </w:p>
          <w:sdt>
            <w:sdtPr>
              <w:rPr>
                <w:rFonts w:ascii="Calibri" w:hAnsi="Calibri" w:cs="Calibri"/>
                <w:color w:val="0072C7"/>
              </w:rPr>
              <w:id w:val="-1554227259"/>
              <w:placeholder>
                <w:docPart w:val="6B79DE8A6B774B549E16885712702814"/>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1A1BCB" w:rsidRDefault="001A1BCB" w:rsidP="0004357C">
            <w:pPr>
              <w:pStyle w:val="ListParagraph"/>
              <w:numPr>
                <w:ilvl w:val="0"/>
                <w:numId w:val="6"/>
              </w:numPr>
            </w:pPr>
            <w:r>
              <w:t>Bachelor of Business Administration</w:t>
            </w:r>
          </w:p>
          <w:p w:rsidR="001A1BCB" w:rsidRDefault="001A1BCB" w:rsidP="001A1BCB">
            <w:r>
              <w:t>Independent University Bangladesh (Current)</w:t>
            </w:r>
          </w:p>
          <w:p w:rsidR="001A1BCB" w:rsidRDefault="001A1BCB" w:rsidP="001A1BCB">
            <w:r>
              <w:t>Dhaka, Bangladesh.</w:t>
            </w:r>
          </w:p>
          <w:p w:rsidR="001A1BCB" w:rsidRDefault="001A1BCB" w:rsidP="0004357C">
            <w:pPr>
              <w:pStyle w:val="ListParagraph"/>
              <w:numPr>
                <w:ilvl w:val="0"/>
                <w:numId w:val="6"/>
              </w:numPr>
            </w:pPr>
            <w:r>
              <w:t>HSC: Dhaka Commerce College (2017-2019)</w:t>
            </w:r>
          </w:p>
          <w:p w:rsidR="00E70A83" w:rsidRPr="0004357C" w:rsidRDefault="001A1BCB" w:rsidP="001A1BCB">
            <w:pPr>
              <w:pStyle w:val="NormalWeb"/>
              <w:spacing w:before="77" w:beforeAutospacing="0" w:after="0" w:afterAutospacing="0"/>
              <w:ind w:left="4" w:right="2347"/>
              <w:rPr>
                <w:color w:val="000000" w:themeColor="text1"/>
                <w:sz w:val="22"/>
                <w:szCs w:val="22"/>
              </w:rPr>
            </w:pPr>
            <w:r w:rsidRPr="0004357C">
              <w:rPr>
                <w:sz w:val="22"/>
                <w:szCs w:val="22"/>
              </w:rPr>
              <w:t>Dhaka Bangladesh</w:t>
            </w:r>
          </w:p>
          <w:p w:rsidR="003D1B71" w:rsidRPr="00E572D6" w:rsidRDefault="00E70A83" w:rsidP="00AC6C7E">
            <w:pPr>
              <w:pStyle w:val="Heading2"/>
              <w:rPr>
                <w:rFonts w:ascii="Calibri" w:hAnsi="Calibri" w:cs="Calibri"/>
                <w:color w:val="0072C7"/>
              </w:rPr>
            </w:pPr>
            <w:r>
              <w:rPr>
                <w:rFonts w:ascii="Calibri" w:hAnsi="Calibri" w:cs="Calibri"/>
                <w:color w:val="0072C7"/>
              </w:rPr>
              <w:t>Language Proficiencies</w:t>
            </w:r>
            <w:r w:rsidR="0004357C">
              <w:rPr>
                <w:rFonts w:ascii="Calibri" w:hAnsi="Calibri" w:cs="Calibri"/>
                <w:color w:val="0072C7"/>
              </w:rPr>
              <w:t xml:space="preserve"> </w:t>
            </w:r>
          </w:p>
          <w:p w:rsidR="003D1B71" w:rsidRPr="0004357C" w:rsidRDefault="00E70A83" w:rsidP="0004357C">
            <w:pPr>
              <w:pStyle w:val="ListParagraph"/>
              <w:numPr>
                <w:ilvl w:val="0"/>
                <w:numId w:val="6"/>
              </w:numPr>
              <w:rPr>
                <w:rFonts w:ascii="Calibri" w:hAnsi="Calibri" w:cs="Calibri"/>
              </w:rPr>
            </w:pPr>
            <w:r w:rsidRPr="0004357C">
              <w:rPr>
                <w:rFonts w:ascii="Calibri" w:hAnsi="Calibri" w:cs="Calibri"/>
              </w:rPr>
              <w:t>Bangla (proficient)</w:t>
            </w:r>
          </w:p>
          <w:p w:rsidR="00E70A83" w:rsidRPr="0004357C" w:rsidRDefault="00E70A83" w:rsidP="0004357C">
            <w:pPr>
              <w:pStyle w:val="ListParagraph"/>
              <w:numPr>
                <w:ilvl w:val="0"/>
                <w:numId w:val="6"/>
              </w:numPr>
              <w:rPr>
                <w:rFonts w:ascii="Calibri" w:hAnsi="Calibri" w:cs="Calibri"/>
              </w:rPr>
            </w:pPr>
            <w:r w:rsidRPr="0004357C">
              <w:rPr>
                <w:rFonts w:ascii="Calibri" w:hAnsi="Calibri" w:cs="Calibri"/>
              </w:rPr>
              <w:t>English (Good enough to communicate)</w:t>
            </w:r>
          </w:p>
          <w:p w:rsidR="00E70A83" w:rsidRPr="0004357C" w:rsidRDefault="00E70A83" w:rsidP="0004357C">
            <w:pPr>
              <w:pStyle w:val="ListParagraph"/>
              <w:numPr>
                <w:ilvl w:val="0"/>
                <w:numId w:val="6"/>
              </w:numPr>
              <w:rPr>
                <w:rFonts w:ascii="Calibri" w:hAnsi="Calibri" w:cs="Calibri"/>
              </w:rPr>
            </w:pPr>
            <w:r w:rsidRPr="0004357C">
              <w:rPr>
                <w:rFonts w:ascii="Calibri" w:hAnsi="Calibri" w:cs="Calibri"/>
              </w:rPr>
              <w:t xml:space="preserve">Spanish (Beginner) </w:t>
            </w:r>
          </w:p>
          <w:p w:rsidR="003D1B71" w:rsidRDefault="001A1BCB" w:rsidP="00AC6C7E">
            <w:pPr>
              <w:pStyle w:val="Heading2"/>
              <w:rPr>
                <w:rFonts w:ascii="Calibri" w:hAnsi="Calibri" w:cs="Calibri"/>
                <w:color w:val="0072C7"/>
              </w:rPr>
            </w:pPr>
            <w:r>
              <w:rPr>
                <w:rFonts w:ascii="Calibri" w:hAnsi="Calibri" w:cs="Calibri"/>
                <w:color w:val="0072C7"/>
              </w:rPr>
              <w:t>Hobby and Interest</w:t>
            </w:r>
          </w:p>
          <w:p w:rsidR="001A1BCB" w:rsidRDefault="001A1BCB" w:rsidP="001A1BCB">
            <w:pPr>
              <w:pStyle w:val="ListParagraph"/>
              <w:numPr>
                <w:ilvl w:val="0"/>
                <w:numId w:val="4"/>
              </w:numPr>
            </w:pPr>
            <w:r>
              <w:t>Watching Movies</w:t>
            </w:r>
          </w:p>
          <w:p w:rsidR="0004357C" w:rsidRDefault="0004357C" w:rsidP="001A1BCB">
            <w:pPr>
              <w:pStyle w:val="ListParagraph"/>
              <w:numPr>
                <w:ilvl w:val="0"/>
                <w:numId w:val="4"/>
              </w:numPr>
            </w:pPr>
            <w:r>
              <w:t>Search for anything to study</w:t>
            </w:r>
          </w:p>
          <w:p w:rsidR="0004357C" w:rsidRDefault="0004357C" w:rsidP="001A1BCB">
            <w:pPr>
              <w:pStyle w:val="ListParagraph"/>
              <w:numPr>
                <w:ilvl w:val="0"/>
                <w:numId w:val="4"/>
              </w:numPr>
            </w:pPr>
            <w:r>
              <w:t>Listening Music</w:t>
            </w:r>
          </w:p>
          <w:p w:rsidR="001A1BCB" w:rsidRPr="001A1BCB" w:rsidRDefault="0004357C" w:rsidP="0004357C">
            <w:pPr>
              <w:pStyle w:val="ListParagraph"/>
              <w:numPr>
                <w:ilvl w:val="0"/>
                <w:numId w:val="4"/>
              </w:numPr>
            </w:pPr>
            <w:r>
              <w:t xml:space="preserve">Playing badminton and cricket </w:t>
            </w:r>
          </w:p>
          <w:p w:rsidR="003D1B71" w:rsidRPr="0056708E" w:rsidRDefault="003D1B71" w:rsidP="00AC6C7E">
            <w:pPr>
              <w:rPr>
                <w:rFonts w:ascii="Calibri" w:hAnsi="Calibri" w:cs="Calibri"/>
                <w:sz w:val="24"/>
                <w:szCs w:val="24"/>
              </w:rPr>
            </w:pPr>
          </w:p>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87D212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 icon"/>
                        <v:path arrowok="t"/>
                      </v:shape>
                      <w10:anchorlock/>
                    </v:group>
                  </w:pict>
                </mc:Fallback>
              </mc:AlternateContent>
            </w:r>
          </w:p>
        </w:tc>
        <w:tc>
          <w:tcPr>
            <w:tcW w:w="2312" w:type="dxa"/>
            <w:vAlign w:val="center"/>
          </w:tcPr>
          <w:p w:rsidR="003D1B71" w:rsidRPr="00380FD1" w:rsidRDefault="00AC0B10" w:rsidP="00AC0B10">
            <w:pPr>
              <w:pStyle w:val="Information"/>
            </w:pPr>
            <w:r>
              <w:t>N/A</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C758E41"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Phone icon"/>
                        <v:path arrowok="t"/>
                      </v:shape>
                      <w10:anchorlock/>
                    </v:group>
                  </w:pict>
                </mc:Fallback>
              </mc:AlternateContent>
            </w:r>
          </w:p>
        </w:tc>
        <w:tc>
          <w:tcPr>
            <w:tcW w:w="2312" w:type="dxa"/>
            <w:vAlign w:val="center"/>
          </w:tcPr>
          <w:p w:rsidR="003D1B71" w:rsidRPr="00380FD1" w:rsidRDefault="00AC0B10" w:rsidP="00AC0B10">
            <w:pPr>
              <w:pStyle w:val="Information"/>
            </w:pPr>
            <w:r>
              <w:t>01628951601</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D1363FD"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8" o:title="Email icon"/>
                        <v:path arrowok="t"/>
                      </v:shape>
                      <w10:anchorlock/>
                    </v:group>
                  </w:pict>
                </mc:Fallback>
              </mc:AlternateContent>
            </w:r>
          </w:p>
        </w:tc>
        <w:tc>
          <w:tcPr>
            <w:tcW w:w="2312" w:type="dxa"/>
            <w:vAlign w:val="center"/>
          </w:tcPr>
          <w:p w:rsidR="003D1B71" w:rsidRPr="00380FD1" w:rsidRDefault="00AC0B10" w:rsidP="00AC0B10">
            <w:pPr>
              <w:pStyle w:val="Information"/>
            </w:pPr>
            <w:r>
              <w:t>Joydebnath4251@gmail.com</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04357C" w:rsidRDefault="003D1B71" w:rsidP="00AC0B10">
            <w:pPr>
              <w:pStyle w:val="Information"/>
              <w:rPr>
                <w:rFonts w:ascii="Calibri" w:hAnsi="Calibri" w:cs="Calibri"/>
                <w:b/>
                <w:color w:val="1E44BC" w:themeColor="accent6"/>
                <w:sz w:val="24"/>
                <w:szCs w:val="24"/>
                <w:u w:val="single"/>
                <w14:textOutline w14:w="11112" w14:cap="flat" w14:cmpd="sng" w14:algn="ctr">
                  <w14:solidFill>
                    <w14:schemeClr w14:val="accent2"/>
                  </w14:solidFill>
                  <w14:prstDash w14:val="solid"/>
                  <w14:round/>
                </w14:textOutline>
              </w:rPr>
            </w:pPr>
          </w:p>
        </w:tc>
        <w:tc>
          <w:tcPr>
            <w:tcW w:w="2312" w:type="dxa"/>
            <w:vAlign w:val="center"/>
          </w:tcPr>
          <w:p w:rsidR="003D1B71" w:rsidRPr="00380FD1" w:rsidRDefault="003D1B71" w:rsidP="00AC0B10">
            <w:pPr>
              <w:pStyle w:val="Information"/>
            </w:pPr>
          </w:p>
        </w:tc>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04357C" w:rsidRDefault="0004357C" w:rsidP="0004357C">
            <w:pPr>
              <w:rPr>
                <w:rFonts w:ascii="Calibri" w:hAnsi="Calibri" w:cs="Calibri"/>
                <w:b/>
                <w:color w:val="0072C7"/>
                <w:u w:val="single"/>
              </w:rPr>
            </w:pPr>
            <w:r w:rsidRPr="0004357C">
              <w:rPr>
                <w:rFonts w:ascii="Calibri" w:hAnsi="Calibri" w:cs="Calibri"/>
                <w:b/>
                <w:color w:val="0072C7"/>
                <w:u w:val="single"/>
              </w:rPr>
              <w:t>Skills</w:t>
            </w:r>
          </w:p>
          <w:p w:rsidR="0004357C" w:rsidRDefault="0004357C" w:rsidP="0004357C">
            <w:pPr>
              <w:pStyle w:val="ListParagraph"/>
              <w:numPr>
                <w:ilvl w:val="0"/>
                <w:numId w:val="8"/>
              </w:numPr>
              <w:rPr>
                <w:rFonts w:ascii="Calibri" w:hAnsi="Calibri" w:cs="Calibri"/>
              </w:rPr>
            </w:pPr>
            <w:r>
              <w:rPr>
                <w:rFonts w:ascii="Calibri" w:hAnsi="Calibri" w:cs="Calibri"/>
              </w:rPr>
              <w:t>Engaging people</w:t>
            </w:r>
          </w:p>
          <w:p w:rsidR="0004357C" w:rsidRDefault="0004357C" w:rsidP="0004357C">
            <w:pPr>
              <w:pStyle w:val="ListParagraph"/>
              <w:numPr>
                <w:ilvl w:val="0"/>
                <w:numId w:val="8"/>
              </w:numPr>
              <w:rPr>
                <w:rFonts w:ascii="Calibri" w:hAnsi="Calibri" w:cs="Calibri"/>
              </w:rPr>
            </w:pPr>
            <w:r>
              <w:rPr>
                <w:rFonts w:ascii="Calibri" w:hAnsi="Calibri" w:cs="Calibri"/>
              </w:rPr>
              <w:t>Communication</w:t>
            </w:r>
          </w:p>
          <w:p w:rsidR="0004357C" w:rsidRDefault="0004357C" w:rsidP="0004357C">
            <w:pPr>
              <w:pStyle w:val="ListParagraph"/>
              <w:numPr>
                <w:ilvl w:val="0"/>
                <w:numId w:val="8"/>
              </w:numPr>
              <w:rPr>
                <w:rFonts w:ascii="Calibri" w:hAnsi="Calibri" w:cs="Calibri"/>
              </w:rPr>
            </w:pPr>
            <w:r>
              <w:rPr>
                <w:rFonts w:ascii="Calibri" w:hAnsi="Calibri" w:cs="Calibri"/>
              </w:rPr>
              <w:t xml:space="preserve">Searching </w:t>
            </w:r>
          </w:p>
          <w:p w:rsidR="0004357C" w:rsidRDefault="0004357C" w:rsidP="0004357C">
            <w:pPr>
              <w:pStyle w:val="ListParagraph"/>
              <w:numPr>
                <w:ilvl w:val="0"/>
                <w:numId w:val="8"/>
              </w:numPr>
              <w:rPr>
                <w:rFonts w:ascii="Calibri" w:hAnsi="Calibri" w:cs="Calibri"/>
              </w:rPr>
            </w:pPr>
            <w:r>
              <w:rPr>
                <w:rFonts w:ascii="Calibri" w:hAnsi="Calibri" w:cs="Calibri"/>
              </w:rPr>
              <w:t>Mathematics</w:t>
            </w:r>
          </w:p>
          <w:p w:rsidR="0004357C" w:rsidRDefault="0004357C" w:rsidP="0004357C">
            <w:pPr>
              <w:pStyle w:val="ListParagraph"/>
              <w:numPr>
                <w:ilvl w:val="0"/>
                <w:numId w:val="8"/>
              </w:numPr>
              <w:rPr>
                <w:rFonts w:ascii="Calibri" w:hAnsi="Calibri" w:cs="Calibri"/>
              </w:rPr>
            </w:pPr>
            <w:r>
              <w:rPr>
                <w:rFonts w:ascii="Calibri" w:hAnsi="Calibri" w:cs="Calibri"/>
              </w:rPr>
              <w:t>Finding shortcut</w:t>
            </w:r>
          </w:p>
          <w:p w:rsidR="0004357C" w:rsidRPr="0004357C" w:rsidRDefault="0004357C" w:rsidP="0004357C">
            <w:pPr>
              <w:pStyle w:val="ListParagraph"/>
              <w:numPr>
                <w:ilvl w:val="0"/>
                <w:numId w:val="0"/>
              </w:numPr>
              <w:ind w:left="720"/>
              <w:rPr>
                <w:rFonts w:ascii="Calibri" w:hAnsi="Calibri" w:cs="Calibri"/>
              </w:rPr>
            </w:pPr>
          </w:p>
        </w:tc>
        <w:tc>
          <w:tcPr>
            <w:tcW w:w="423" w:type="dxa"/>
          </w:tcPr>
          <w:p w:rsidR="003D1B71" w:rsidRDefault="003D1B71" w:rsidP="00222466"/>
        </w:tc>
        <w:tc>
          <w:tcPr>
            <w:tcW w:w="6607" w:type="dxa"/>
            <w:vMerge/>
          </w:tcPr>
          <w:p w:rsidR="003D1B71" w:rsidRDefault="003D1B71" w:rsidP="00222466"/>
        </w:tc>
      </w:tr>
      <w:bookmarkEnd w:id="0"/>
    </w:tbl>
    <w:p w:rsidR="007F5B63" w:rsidRPr="00CE1E3D" w:rsidRDefault="007F5B63" w:rsidP="006D79A8">
      <w:pPr>
        <w:pStyle w:val="BodyText"/>
      </w:pPr>
    </w:p>
    <w:sectPr w:rsidR="007F5B63" w:rsidRPr="00CE1E3D" w:rsidSect="003D1B71">
      <w:headerReference w:type="default" r:id="rId19"/>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E29" w:rsidRDefault="008B5E29" w:rsidP="00590471">
      <w:r>
        <w:separator/>
      </w:r>
    </w:p>
  </w:endnote>
  <w:endnote w:type="continuationSeparator" w:id="0">
    <w:p w:rsidR="008B5E29" w:rsidRDefault="008B5E29"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E29" w:rsidRDefault="008B5E29" w:rsidP="00590471">
      <w:r>
        <w:separator/>
      </w:r>
    </w:p>
  </w:footnote>
  <w:footnote w:type="continuationSeparator" w:id="0">
    <w:p w:rsidR="008B5E29" w:rsidRDefault="008B5E29"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66EE6BED"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93C74"/>
    <w:multiLevelType w:val="hybridMultilevel"/>
    <w:tmpl w:val="ED30E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B567DF"/>
    <w:multiLevelType w:val="hybridMultilevel"/>
    <w:tmpl w:val="31B8C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1B4C73"/>
    <w:multiLevelType w:val="hybridMultilevel"/>
    <w:tmpl w:val="448C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47B49"/>
    <w:multiLevelType w:val="hybridMultilevel"/>
    <w:tmpl w:val="520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57681F"/>
    <w:multiLevelType w:val="hybridMultilevel"/>
    <w:tmpl w:val="59D2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4"/>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A83"/>
    <w:rsid w:val="0004357C"/>
    <w:rsid w:val="00060042"/>
    <w:rsid w:val="0008685D"/>
    <w:rsid w:val="00090860"/>
    <w:rsid w:val="00112FD7"/>
    <w:rsid w:val="00150ABD"/>
    <w:rsid w:val="001946FC"/>
    <w:rsid w:val="001A1BCB"/>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B5E29"/>
    <w:rsid w:val="008C024F"/>
    <w:rsid w:val="008C2CFC"/>
    <w:rsid w:val="00912DC8"/>
    <w:rsid w:val="009475DC"/>
    <w:rsid w:val="00967B93"/>
    <w:rsid w:val="009D090F"/>
    <w:rsid w:val="00A31464"/>
    <w:rsid w:val="00A31B16"/>
    <w:rsid w:val="00A33613"/>
    <w:rsid w:val="00A47A8D"/>
    <w:rsid w:val="00AC0B10"/>
    <w:rsid w:val="00AC6C7E"/>
    <w:rsid w:val="00B4158A"/>
    <w:rsid w:val="00B6466C"/>
    <w:rsid w:val="00BB1B5D"/>
    <w:rsid w:val="00BC22C7"/>
    <w:rsid w:val="00BD195A"/>
    <w:rsid w:val="00C07240"/>
    <w:rsid w:val="00C14078"/>
    <w:rsid w:val="00CE1E3D"/>
    <w:rsid w:val="00D053FA"/>
    <w:rsid w:val="00DC3F0A"/>
    <w:rsid w:val="00E26AED"/>
    <w:rsid w:val="00E70A83"/>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paragraph" w:styleId="NormalWeb">
    <w:name w:val="Normal (Web)"/>
    <w:basedOn w:val="Normal"/>
    <w:uiPriority w:val="99"/>
    <w:unhideWhenUsed/>
    <w:rsid w:val="00E70A83"/>
    <w:pPr>
      <w:widowControl/>
      <w:autoSpaceDE/>
      <w:autoSpaceDN/>
      <w:adjustRightInd/>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4306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KASH\AppData\Roaming\Microsoft\Templates\Bubbl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B79DE8A6B774B549E16885712702814"/>
        <w:category>
          <w:name w:val="General"/>
          <w:gallery w:val="placeholder"/>
        </w:category>
        <w:types>
          <w:type w:val="bbPlcHdr"/>
        </w:types>
        <w:behaviors>
          <w:behavior w:val="content"/>
        </w:behaviors>
        <w:guid w:val="{9E894BEE-3D9A-443C-B07C-B83DA38C51E1}"/>
      </w:docPartPr>
      <w:docPartBody>
        <w:p w:rsidR="00000000" w:rsidRDefault="00E21CF1">
          <w:pPr>
            <w:pStyle w:val="6B79DE8A6B774B549E16885712702814"/>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CF1"/>
    <w:rsid w:val="00E21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B68D1C49684BE0A5C36EAE2C62F032">
    <w:name w:val="3AB68D1C49684BE0A5C36EAE2C62F032"/>
  </w:style>
  <w:style w:type="paragraph" w:customStyle="1" w:styleId="DB20C313115A4A5DB6F5F91E1A27E3DD">
    <w:name w:val="DB20C313115A4A5DB6F5F91E1A27E3DD"/>
  </w:style>
  <w:style w:type="paragraph" w:customStyle="1" w:styleId="C339C43550C0448093D5F88829168256">
    <w:name w:val="C339C43550C0448093D5F88829168256"/>
  </w:style>
  <w:style w:type="paragraph" w:customStyle="1" w:styleId="82AE2B7D16CB4A54953619D4A651A815">
    <w:name w:val="82AE2B7D16CB4A54953619D4A651A815"/>
  </w:style>
  <w:style w:type="paragraph" w:customStyle="1" w:styleId="6C83DF2261524B3C863AC505A97CFC45">
    <w:name w:val="6C83DF2261524B3C863AC505A97CFC45"/>
  </w:style>
  <w:style w:type="paragraph" w:customStyle="1" w:styleId="724F8834477B46BBA46B550754318322">
    <w:name w:val="724F8834477B46BBA46B550754318322"/>
  </w:style>
  <w:style w:type="paragraph" w:customStyle="1" w:styleId="AC6FF8845DF745A8BB860BED85E03DC2">
    <w:name w:val="AC6FF8845DF745A8BB860BED85E03DC2"/>
  </w:style>
  <w:style w:type="paragraph" w:customStyle="1" w:styleId="9F47D20D99B6440594EF5B7FC6D5BC01">
    <w:name w:val="9F47D20D99B6440594EF5B7FC6D5BC01"/>
  </w:style>
  <w:style w:type="paragraph" w:customStyle="1" w:styleId="203372A90F9444739A02A1A2722E68CE">
    <w:name w:val="203372A90F9444739A02A1A2722E68CE"/>
  </w:style>
  <w:style w:type="paragraph" w:customStyle="1" w:styleId="42655525C89443DC9FD8E939E22B62C1">
    <w:name w:val="42655525C89443DC9FD8E939E22B62C1"/>
  </w:style>
  <w:style w:type="paragraph" w:customStyle="1" w:styleId="778126ABBF174FB682B6286960823F23">
    <w:name w:val="778126ABBF174FB682B6286960823F23"/>
  </w:style>
  <w:style w:type="paragraph" w:customStyle="1" w:styleId="C5ED459882614B45AEEE88D7F6E92E64">
    <w:name w:val="C5ED459882614B45AEEE88D7F6E92E64"/>
  </w:style>
  <w:style w:type="paragraph" w:customStyle="1" w:styleId="0879662BAB0641A5ABAF07F9B2FB23C0">
    <w:name w:val="0879662BAB0641A5ABAF07F9B2FB23C0"/>
  </w:style>
  <w:style w:type="paragraph" w:customStyle="1" w:styleId="9196D7C436B04A8F8BEEECCF5251D4AC">
    <w:name w:val="9196D7C436B04A8F8BEEECCF5251D4AC"/>
  </w:style>
  <w:style w:type="paragraph" w:customStyle="1" w:styleId="D4A106CBBA514F13A21836745BE1FF08">
    <w:name w:val="D4A106CBBA514F13A21836745BE1FF08"/>
  </w:style>
  <w:style w:type="paragraph" w:customStyle="1" w:styleId="2E7434D49640411A8E08A3393DC9E2F6">
    <w:name w:val="2E7434D49640411A8E08A3393DC9E2F6"/>
  </w:style>
  <w:style w:type="paragraph" w:customStyle="1" w:styleId="DC1814C610964063976B600ADEA0A514">
    <w:name w:val="DC1814C610964063976B600ADEA0A514"/>
  </w:style>
  <w:style w:type="paragraph" w:customStyle="1" w:styleId="704CEA3D20474FB49D46A2AC0079E08E">
    <w:name w:val="704CEA3D20474FB49D46A2AC0079E08E"/>
  </w:style>
  <w:style w:type="paragraph" w:customStyle="1" w:styleId="52AF3931295442B6A6598B9869B606FC">
    <w:name w:val="52AF3931295442B6A6598B9869B606FC"/>
  </w:style>
  <w:style w:type="paragraph" w:customStyle="1" w:styleId="6B79DE8A6B774B549E16885712702814">
    <w:name w:val="6B79DE8A6B774B549E16885712702814"/>
  </w:style>
  <w:style w:type="paragraph" w:customStyle="1" w:styleId="DAC289CD33D6449BAC725D55073D7142">
    <w:name w:val="DAC289CD33D6449BAC725D55073D7142"/>
  </w:style>
  <w:style w:type="paragraph" w:customStyle="1" w:styleId="C1806D89527C4BCAADEFE0E138EDFD1B">
    <w:name w:val="C1806D89527C4BCAADEFE0E138EDFD1B"/>
  </w:style>
  <w:style w:type="paragraph" w:customStyle="1" w:styleId="9BBAA0A1A3D2468AB14A8AD2268208D4">
    <w:name w:val="9BBAA0A1A3D2468AB14A8AD2268208D4"/>
  </w:style>
  <w:style w:type="paragraph" w:customStyle="1" w:styleId="55E54A56F31340B480DF1E2A6C2E84E5">
    <w:name w:val="55E54A56F31340B480DF1E2A6C2E84E5"/>
  </w:style>
  <w:style w:type="paragraph" w:customStyle="1" w:styleId="D8458238770143C1995E8CC1E9332948">
    <w:name w:val="D8458238770143C1995E8CC1E9332948"/>
  </w:style>
  <w:style w:type="paragraph" w:customStyle="1" w:styleId="635838E0655E48019071304480F83C91">
    <w:name w:val="635838E0655E48019071304480F83C91"/>
  </w:style>
  <w:style w:type="paragraph" w:customStyle="1" w:styleId="3DDF6879C6124CFB9B514344A787B53B">
    <w:name w:val="3DDF6879C6124CFB9B514344A787B53B"/>
  </w:style>
  <w:style w:type="paragraph" w:customStyle="1" w:styleId="C8AF5D1C647049E88607A3D9A5E633F6">
    <w:name w:val="C8AF5D1C647049E88607A3D9A5E633F6"/>
  </w:style>
  <w:style w:type="paragraph" w:customStyle="1" w:styleId="1104D4D8B0074316B039558747858E4B">
    <w:name w:val="1104D4D8B0074316B039558747858E4B"/>
  </w:style>
  <w:style w:type="paragraph" w:customStyle="1" w:styleId="33362D64B4CA4FE6BB02A898EA43A83E">
    <w:name w:val="33362D64B4CA4FE6BB02A898EA43A83E"/>
  </w:style>
  <w:style w:type="paragraph" w:customStyle="1" w:styleId="F7B0E0B1983B4950AD7E5BA873102816">
    <w:name w:val="F7B0E0B1983B4950AD7E5BA873102816"/>
  </w:style>
  <w:style w:type="paragraph" w:customStyle="1" w:styleId="670E50190E284B30B42E70595606DDD8">
    <w:name w:val="670E50190E284B30B42E70595606DDD8"/>
  </w:style>
  <w:style w:type="paragraph" w:customStyle="1" w:styleId="5017434EE3C3406E87BE3CB5FFD93ED8">
    <w:name w:val="5017434EE3C3406E87BE3CB5FFD93ED8"/>
  </w:style>
  <w:style w:type="character" w:styleId="PlaceholderText">
    <w:name w:val="Placeholder Text"/>
    <w:basedOn w:val="DefaultParagraphFont"/>
    <w:uiPriority w:val="99"/>
    <w:semiHidden/>
    <w:rPr>
      <w:color w:val="808080"/>
    </w:rPr>
  </w:style>
  <w:style w:type="paragraph" w:customStyle="1" w:styleId="B8D84C4F38E34403ABFDD4436BFC9283">
    <w:name w:val="B8D84C4F38E34403ABFDD4436BFC9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Bubbles resume</Template>
  <TotalTime>0</TotalTime>
  <Pages>1</Pages>
  <Words>164</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2023-11-02T18:01:00Z</dcterms:created>
  <dcterms:modified xsi:type="dcterms:W3CDTF">2023-11-02T18:40:00Z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